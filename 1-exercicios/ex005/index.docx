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F6A68" w14:textId="77777777" w:rsidR="00DA24F0" w:rsidRPr="00DA24F0" w:rsidRDefault="00D576C0" w:rsidP="00DA24F0">
      <w:pPr>
        <w:shd w:val="clear" w:color="auto" w:fill="FFFFFF"/>
        <w:spacing w:after="24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>
        <w:rPr>
          <w:noProof/>
        </w:rPr>
        <w:drawing>
          <wp:inline distT="0" distB="0" distL="0" distR="0" wp14:anchorId="43FDA3EF" wp14:editId="7486D7EB">
            <wp:extent cx="5274310" cy="2388870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EAE0" w14:textId="77777777"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&lt;!DOCTYPE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DA24F0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html</w:t>
      </w:r>
      <w:proofErr w:type="spellEnd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14:paraId="146C7E13" w14:textId="77777777"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html</w:t>
      </w:r>
      <w:proofErr w:type="spellEnd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DA24F0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lang</w:t>
      </w:r>
      <w:proofErr w:type="spellEnd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pt-br</w:t>
      </w:r>
      <w:proofErr w:type="spellEnd"/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14:paraId="212D6B8E" w14:textId="77777777"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head</w:t>
      </w:r>
      <w:proofErr w:type="spellEnd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14:paraId="6683F974" w14:textId="77777777"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&lt;meta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DA24F0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charset</w:t>
      </w:r>
      <w:proofErr w:type="spellEnd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"UTF-8"</w:t>
      </w: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14:paraId="7005D34B" w14:textId="77777777"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&lt;meta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DA24F0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name</w:t>
      </w:r>
      <w:proofErr w:type="spellEnd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viewport</w:t>
      </w:r>
      <w:proofErr w:type="spellEnd"/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DA24F0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content</w:t>
      </w:r>
      <w:proofErr w:type="spellEnd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width</w:t>
      </w:r>
      <w:proofErr w:type="spellEnd"/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=device-</w:t>
      </w:r>
      <w:proofErr w:type="spellStart"/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width</w:t>
      </w:r>
      <w:proofErr w:type="spellEnd"/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 xml:space="preserve">, </w:t>
      </w:r>
      <w:proofErr w:type="spellStart"/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initial-scale</w:t>
      </w:r>
      <w:proofErr w:type="spellEnd"/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=1.0"</w:t>
      </w: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14:paraId="2A87E3A0" w14:textId="77777777"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title</w:t>
      </w:r>
      <w:proofErr w:type="spellEnd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Números com JS</w:t>
      </w: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title</w:t>
      </w:r>
      <w:proofErr w:type="spellEnd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14:paraId="3A3442DF" w14:textId="77777777"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style</w:t>
      </w:r>
      <w:proofErr w:type="spellEnd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14:paraId="01F64560" w14:textId="77777777"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body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{ </w:t>
      </w:r>
      <w:proofErr w:type="spellStart"/>
      <w:r w:rsidRPr="00DA24F0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font</w:t>
      </w:r>
      <w:proofErr w:type="spellEnd"/>
      <w:proofErr w:type="gramEnd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DA24F0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12pt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DA24F0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Arial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 }</w:t>
      </w:r>
    </w:p>
    <w:p w14:paraId="5FD0179D" w14:textId="77777777"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proofErr w:type="spellStart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{ </w:t>
      </w:r>
      <w:proofErr w:type="spellStart"/>
      <w:r w:rsidRPr="00DA24F0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font</w:t>
      </w:r>
      <w:proofErr w:type="gramEnd"/>
      <w:r w:rsidRPr="00DA24F0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-size</w:t>
      </w:r>
      <w:proofErr w:type="spellEnd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DA24F0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12pt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; </w:t>
      </w:r>
      <w:proofErr w:type="spellStart"/>
      <w:r w:rsidRPr="00DA24F0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padding</w:t>
      </w:r>
      <w:proofErr w:type="spellEnd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DA24F0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30px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  }</w:t>
      </w:r>
    </w:p>
    <w:p w14:paraId="4D26D487" w14:textId="77777777"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style</w:t>
      </w:r>
      <w:proofErr w:type="spellEnd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14:paraId="65B41E80" w14:textId="77777777"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head</w:t>
      </w:r>
      <w:proofErr w:type="spellEnd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14:paraId="4A02FE13" w14:textId="77777777"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&lt;body&gt;</w:t>
      </w:r>
    </w:p>
    <w:p w14:paraId="6FD9F61E" w14:textId="77777777"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&lt;h1&gt;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Trabalhando com números</w:t>
      </w: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&lt;/h1&gt;</w:t>
      </w:r>
    </w:p>
    <w:p w14:paraId="17C3C739" w14:textId="77777777"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DA24F0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onclick</w:t>
      </w:r>
      <w:proofErr w:type="spellEnd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gramStart"/>
      <w:r w:rsidRPr="00DA24F0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calcular</w:t>
      </w:r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(</w:t>
      </w:r>
      <w:proofErr w:type="gramEnd"/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)"</w:t>
      </w: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Clique para calcular</w:t>
      </w: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14:paraId="4CBEA5F4" w14:textId="77777777"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section</w:t>
      </w:r>
      <w:proofErr w:type="spellEnd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DA24F0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id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"res"</w:t>
      </w: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14:paraId="48F17016" w14:textId="77777777"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&lt;p&gt;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O resultado vem aqui...</w:t>
      </w: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&lt;/p&gt;</w:t>
      </w:r>
    </w:p>
    <w:p w14:paraId="7165CBCA" w14:textId="77777777"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section</w:t>
      </w:r>
      <w:proofErr w:type="spellEnd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14:paraId="6947EF61" w14:textId="77777777"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14:paraId="07B744C4" w14:textId="77777777"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&lt;script&gt;</w:t>
      </w:r>
    </w:p>
    <w:p w14:paraId="1CD5D598" w14:textId="77777777"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r w:rsidRPr="00DA24F0">
        <w:rPr>
          <w:rFonts w:ascii="Consolas" w:eastAsia="Times New Roman" w:hAnsi="Consolas" w:cs="Times New Roman"/>
          <w:color w:val="008000"/>
          <w:sz w:val="24"/>
          <w:szCs w:val="24"/>
          <w:lang w:val="pt-BR" w:eastAsia="pt-BR"/>
        </w:rPr>
        <w:t>// O que fica aqui fora vai executar automaticamente, SEMPRE que o site for carregado</w:t>
      </w:r>
    </w:p>
    <w:p w14:paraId="526FD925" w14:textId="77777777"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proofErr w:type="spellStart"/>
      <w:proofErr w:type="gramStart"/>
      <w:r w:rsidRPr="00DA24F0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window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DA24F0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alert</w:t>
      </w:r>
      <w:proofErr w:type="spellEnd"/>
      <w:proofErr w:type="gramEnd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DA24F0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'Seja bem-vindo(a) ao meu site!'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</w:t>
      </w:r>
    </w:p>
    <w:p w14:paraId="27EA51BC" w14:textId="77777777"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r w:rsidRPr="00DA24F0">
        <w:rPr>
          <w:rFonts w:ascii="Consolas" w:eastAsia="Times New Roman" w:hAnsi="Consolas" w:cs="Times New Roman"/>
          <w:color w:val="008000"/>
          <w:sz w:val="24"/>
          <w:szCs w:val="24"/>
          <w:lang w:val="pt-BR" w:eastAsia="pt-BR"/>
        </w:rPr>
        <w:t xml:space="preserve">// Já a função </w:t>
      </w:r>
      <w:proofErr w:type="gramStart"/>
      <w:r w:rsidRPr="00DA24F0">
        <w:rPr>
          <w:rFonts w:ascii="Consolas" w:eastAsia="Times New Roman" w:hAnsi="Consolas" w:cs="Times New Roman"/>
          <w:color w:val="008000"/>
          <w:sz w:val="24"/>
          <w:szCs w:val="24"/>
          <w:lang w:val="pt-BR" w:eastAsia="pt-BR"/>
        </w:rPr>
        <w:t>calcular(</w:t>
      </w:r>
      <w:proofErr w:type="gramEnd"/>
      <w:r w:rsidRPr="00DA24F0">
        <w:rPr>
          <w:rFonts w:ascii="Consolas" w:eastAsia="Times New Roman" w:hAnsi="Consolas" w:cs="Times New Roman"/>
          <w:color w:val="008000"/>
          <w:sz w:val="24"/>
          <w:szCs w:val="24"/>
          <w:lang w:val="pt-BR" w:eastAsia="pt-BR"/>
        </w:rPr>
        <w:t>) só vai executar quando o usuário pressionar o botão</w:t>
      </w:r>
    </w:p>
    <w:p w14:paraId="634E6559" w14:textId="77777777"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proofErr w:type="spellStart"/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function</w:t>
      </w:r>
      <w:proofErr w:type="spellEnd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DA24F0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calcular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proofErr w:type="gramEnd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 {</w:t>
      </w:r>
    </w:p>
    <w:p w14:paraId="5192EF2F" w14:textId="77777777"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    </w:t>
      </w:r>
      <w:proofErr w:type="spellStart"/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let</w:t>
      </w:r>
      <w:proofErr w:type="spellEnd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DA24F0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n1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proofErr w:type="spellStart"/>
      <w:proofErr w:type="gramStart"/>
      <w:r w:rsidRPr="00DA24F0">
        <w:rPr>
          <w:rFonts w:ascii="Consolas" w:eastAsia="Times New Roman" w:hAnsi="Consolas" w:cs="Times New Roman"/>
          <w:color w:val="267F99"/>
          <w:sz w:val="24"/>
          <w:szCs w:val="24"/>
          <w:lang w:val="pt-BR" w:eastAsia="pt-BR"/>
        </w:rPr>
        <w:t>Number</w:t>
      </w:r>
      <w:proofErr w:type="spellEnd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proofErr w:type="spellStart"/>
      <w:proofErr w:type="gramEnd"/>
      <w:r w:rsidRPr="00DA24F0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window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DA24F0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prompt</w:t>
      </w:r>
      <w:proofErr w:type="spellEnd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DA24F0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'Digite um número: '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))</w:t>
      </w:r>
    </w:p>
    <w:p w14:paraId="0CEEAE7A" w14:textId="77777777"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    </w:t>
      </w:r>
      <w:proofErr w:type="spellStart"/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let</w:t>
      </w:r>
      <w:proofErr w:type="spellEnd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DA24F0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res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proofErr w:type="spellStart"/>
      <w:proofErr w:type="gramStart"/>
      <w:r w:rsidRPr="00DA24F0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document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DA24F0">
        <w:rPr>
          <w:rFonts w:ascii="Consolas" w:eastAsia="Times New Roman" w:hAnsi="Consolas" w:cs="Times New Roman"/>
          <w:color w:val="795E26"/>
          <w:sz w:val="24"/>
          <w:szCs w:val="24"/>
          <w:lang w:val="pt-BR" w:eastAsia="pt-BR"/>
        </w:rPr>
        <w:t>querySelector</w:t>
      </w:r>
      <w:proofErr w:type="spellEnd"/>
      <w:proofErr w:type="gramEnd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DA24F0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proofErr w:type="spellStart"/>
      <w:r w:rsidRPr="00DA24F0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section#res</w:t>
      </w:r>
      <w:proofErr w:type="spellEnd"/>
      <w:r w:rsidRPr="00DA24F0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</w:t>
      </w:r>
    </w:p>
    <w:p w14:paraId="3BA82DFA" w14:textId="77777777"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14:paraId="3DF89761" w14:textId="77777777"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    </w:t>
      </w:r>
      <w:proofErr w:type="spellStart"/>
      <w:proofErr w:type="gramStart"/>
      <w:r w:rsidRPr="00DA24F0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res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.</w:t>
      </w:r>
      <w:r w:rsidRPr="00DA24F0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innerHTML</w:t>
      </w:r>
      <w:proofErr w:type="spellEnd"/>
      <w:proofErr w:type="gramEnd"/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= </w:t>
      </w:r>
      <w:r w:rsidRPr="00DA24F0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 xml:space="preserve">`&lt;p&gt;O dobro de </w:t>
      </w:r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r w:rsidRPr="00DA24F0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n1</w:t>
      </w:r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DA24F0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 xml:space="preserve"> é </w:t>
      </w:r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r w:rsidRPr="00DA24F0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n1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*</w:t>
      </w:r>
      <w:r w:rsidRPr="00DA24F0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2</w:t>
      </w:r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DA24F0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 xml:space="preserve"> e a metade é </w:t>
      </w:r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${</w:t>
      </w:r>
      <w:r w:rsidRPr="00DA24F0">
        <w:rPr>
          <w:rFonts w:ascii="Consolas" w:eastAsia="Times New Roman" w:hAnsi="Consolas" w:cs="Times New Roman"/>
          <w:color w:val="001080"/>
          <w:sz w:val="24"/>
          <w:szCs w:val="24"/>
          <w:lang w:val="pt-BR" w:eastAsia="pt-BR"/>
        </w:rPr>
        <w:t>n1</w:t>
      </w: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/</w:t>
      </w:r>
      <w:r w:rsidRPr="00DA24F0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2</w:t>
      </w:r>
      <w:r w:rsidRPr="00DA24F0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}</w:t>
      </w:r>
      <w:r w:rsidRPr="00DA24F0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!&lt;/p&gt;`</w:t>
      </w:r>
    </w:p>
    <w:p w14:paraId="04D429A0" w14:textId="77777777"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        }</w:t>
      </w:r>
    </w:p>
    <w:p w14:paraId="5A4D9A3E" w14:textId="21857EE4" w:rsid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&lt;/script&gt;</w:t>
      </w:r>
    </w:p>
    <w:p w14:paraId="1961C25A" w14:textId="77777777" w:rsidR="00CD0B6F" w:rsidRPr="00DA24F0" w:rsidRDefault="00CD0B6F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</w:p>
    <w:p w14:paraId="6E23226C" w14:textId="77777777"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&lt;/body&gt;</w:t>
      </w:r>
    </w:p>
    <w:p w14:paraId="54EC8AA2" w14:textId="77777777" w:rsidR="00DA24F0" w:rsidRPr="00DA24F0" w:rsidRDefault="00DA24F0" w:rsidP="00DA24F0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html</w:t>
      </w:r>
      <w:proofErr w:type="spellEnd"/>
      <w:r w:rsidRPr="00DA24F0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14:paraId="118F5D5E" w14:textId="77777777" w:rsidR="00F7692C" w:rsidRPr="00DA24F0" w:rsidRDefault="00F7692C" w:rsidP="00DA24F0"/>
    <w:sectPr w:rsidR="00F7692C" w:rsidRPr="00DA24F0" w:rsidSect="00DD40BE">
      <w:headerReference w:type="default" r:id="rId11"/>
      <w:footerReference w:type="default" r:id="rId12"/>
      <w:pgSz w:w="11906" w:h="16838" w:code="9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0D2D61" w14:textId="77777777" w:rsidR="00FC2612" w:rsidRDefault="00FC2612" w:rsidP="001C66AD">
      <w:pPr>
        <w:spacing w:after="0" w:line="240" w:lineRule="auto"/>
      </w:pPr>
      <w:r>
        <w:separator/>
      </w:r>
    </w:p>
  </w:endnote>
  <w:endnote w:type="continuationSeparator" w:id="0">
    <w:p w14:paraId="0849AADA" w14:textId="77777777" w:rsidR="00FC2612" w:rsidRDefault="00FC2612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976F88B-DA48-4DBF-A8B3-8F8EE098DB6A}"/>
    <w:embedBold r:id="rId2" w:fontKey="{03992ECF-95A4-4D25-8C66-D5A7BDA7A6F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294BADC6-5816-4509-9DC0-C79E70C4B276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C5A3297C-F2BD-4F1E-997A-4142BF3BFFE9}"/>
    <w:embedBold r:id="rId5" w:fontKey="{9C29E8F5-4364-4AC7-A497-8D2093EC1B7D}"/>
    <w:embedItalic r:id="rId6" w:fontKey="{AB2E46AF-1087-49DB-BCFC-EF506260A90F}"/>
    <w:embedBoldItalic r:id="rId7" w:fontKey="{B2D82A07-02CC-4491-A920-065E65742F34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D92C1251-887A-4EA4-B120-80A959521C2D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579EE4" w14:textId="77777777" w:rsidR="00E057F9" w:rsidRDefault="00E057F9">
    <w:pPr>
      <w:pStyle w:val="Rodap"/>
    </w:pPr>
    <w:r>
      <w:rPr>
        <w:noProof/>
      </w:rPr>
      <w:drawing>
        <wp:anchor distT="0" distB="0" distL="114300" distR="114300" simplePos="0" relativeHeight="251679744" behindDoc="0" locked="0" layoutInCell="1" allowOverlap="1" wp14:anchorId="41C73585" wp14:editId="125CFD2C">
          <wp:simplePos x="0" y="0"/>
          <wp:positionH relativeFrom="column">
            <wp:posOffset>-707662</wp:posOffset>
          </wp:positionH>
          <wp:positionV relativeFrom="paragraph">
            <wp:posOffset>-13244</wp:posOffset>
          </wp:positionV>
          <wp:extent cx="2293335" cy="587829"/>
          <wp:effectExtent l="0" t="0" r="0" b="3175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enai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93335" cy="58782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8B9359" w14:textId="77777777" w:rsidR="00FC2612" w:rsidRDefault="00FC2612" w:rsidP="001C66AD">
      <w:pPr>
        <w:spacing w:after="0" w:line="240" w:lineRule="auto"/>
      </w:pPr>
      <w:r>
        <w:separator/>
      </w:r>
    </w:p>
  </w:footnote>
  <w:footnote w:type="continuationSeparator" w:id="0">
    <w:p w14:paraId="5F0E4499" w14:textId="77777777" w:rsidR="00FC2612" w:rsidRDefault="00FC2612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ED755" w14:textId="77777777" w:rsidR="00691944" w:rsidRPr="00D90F4C" w:rsidRDefault="00C4745D" w:rsidP="0031572B">
    <w:pPr>
      <w:pStyle w:val="Cabealho"/>
      <w:ind w:right="-1475"/>
      <w:jc w:val="right"/>
      <w:rPr>
        <w:lang w:val="pt-BR"/>
      </w:rPr>
    </w:pPr>
    <w:r>
      <w:rPr>
        <w:lang w:val="pt-BR" w:bidi="pt-BR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491972EC" wp14:editId="705AA8C4">
              <wp:simplePos x="0" y="0"/>
              <wp:positionH relativeFrom="page">
                <wp:posOffset>436098</wp:posOffset>
              </wp:positionH>
              <wp:positionV relativeFrom="paragraph">
                <wp:posOffset>380365</wp:posOffset>
              </wp:positionV>
              <wp:extent cx="7086600" cy="17585"/>
              <wp:effectExtent l="19050" t="19050" r="19050" b="20955"/>
              <wp:wrapNone/>
              <wp:docPr id="5" name="Conector re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086600" cy="17585"/>
                      </a:xfrm>
                      <a:prstGeom prst="line">
                        <a:avLst/>
                      </a:prstGeom>
                      <a:ln w="38100">
                        <a:solidFill>
                          <a:schemeClr val="accent4"/>
                        </a:solidFill>
                      </a:ln>
                    </wps:spPr>
                    <wps:style>
                      <a:lnRef idx="3">
                        <a:schemeClr val="accent4"/>
                      </a:lnRef>
                      <a:fillRef idx="0">
                        <a:schemeClr val="accent4"/>
                      </a:fillRef>
                      <a:effectRef idx="2">
                        <a:schemeClr val="accent4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4CBD683" id="Conector reto 5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34.35pt,29.95pt" to="592.35pt,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" strokecolor="#f9ad87 [3207]" strokeweight="3pt">
              <v:stroke joinstyle="miter"/>
              <w10:wrap anchorx="page"/>
            </v:line>
          </w:pict>
        </mc:Fallback>
      </mc:AlternateContent>
    </w:r>
    <w:r w:rsidR="0031572B">
      <w:rPr>
        <w:lang w:val="pt-BR" w:bidi="pt-BR"/>
      </w:rPr>
      <w:drawing>
        <wp:anchor distT="0" distB="0" distL="114300" distR="114300" simplePos="0" relativeHeight="251680768" behindDoc="0" locked="0" layoutInCell="1" allowOverlap="1" wp14:anchorId="610949A8" wp14:editId="3C5BA5F2">
          <wp:simplePos x="0" y="0"/>
          <wp:positionH relativeFrom="column">
            <wp:posOffset>5497830</wp:posOffset>
          </wp:positionH>
          <wp:positionV relativeFrom="paragraph">
            <wp:posOffset>-287655</wp:posOffset>
          </wp:positionV>
          <wp:extent cx="932180" cy="545465"/>
          <wp:effectExtent l="0" t="0" r="1270" b="6985"/>
          <wp:wrapSquare wrapText="bothSides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we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2180" cy="5454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91944" w:rsidRPr="00D90F4C">
      <w:rPr>
        <w:lang w:val="pt-BR" w:bidi="pt-BR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22FA0EAE" wp14:editId="6E11F3E9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u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u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tângu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tângu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tângu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tângulo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tângu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tângu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6929E6" w14:textId="77777777"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a liv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a liv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a liv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a liv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a liv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a liv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a liv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a liv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a livre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a livre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a liv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a liv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a liv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a liv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a liv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a liv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a liv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a liv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a liv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a liv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a liv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a liv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a liv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a liv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a liv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a liv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a liv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a liv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a liv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a livre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a livre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a liv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a liv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a liv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a liv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a liv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a liv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a liv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a liv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a liv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a liv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a liv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a liv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a liv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a liv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a liv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a liv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a liv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a liv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a liv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a livre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a livre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a liv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a liv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a liv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a liv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a liv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a liv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a liv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a liv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a liv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a liv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a liv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a liv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a liv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a liv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a liv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a liv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a liv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a liv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a liv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a liv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a liv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a livre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a livre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a liv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a liv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a liv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a liv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a liv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a liv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a liv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a liv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a liv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a liv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a liv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a liv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a liv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a liv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a liv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a liv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a liv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a liv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a liv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a liv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a liv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a liv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a livre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a livre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a liv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a liv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a liv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a liv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a liv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a liv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a liv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a liv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a liv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a liv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a liv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a liv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a liv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a liv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a liv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a liv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a liv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a liv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a liv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a liv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a liv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a livre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a livre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a liv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a liv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a liv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a liv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a liv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a liv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a liv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a liv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a liv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a liv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a liv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a liv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a liv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a liv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a liv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a liv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a liv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a liv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a liv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a liv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a liv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a liv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a liv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a liv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a livre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a livre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a liv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a liv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a liv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a liv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a liv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a liv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a liv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a livre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a liv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a liv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a liv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4AFDBB0F" id="Grupo 2086" o:spid="_x0000_s1026" style="position:absolute;left:0;text-align:left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">
              <v:group id="Grupo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tângulo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tângulo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tângulo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tângulo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Retângulo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tângulo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pt-BR" w:bidi="pt-BR"/>
                        </w:rPr>
                        <w:t xml:space="preserve"> </w:t>
                      </w:r>
                    </w:p>
                  </w:txbxContent>
                </v:textbox>
              </v:rect>
              <v:group id="Grupo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orma livre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4"/>
  </w:num>
  <w:num w:numId="3">
    <w:abstractNumId w:val="23"/>
  </w:num>
  <w:num w:numId="4">
    <w:abstractNumId w:val="19"/>
  </w:num>
  <w:num w:numId="5">
    <w:abstractNumId w:val="20"/>
  </w:num>
  <w:num w:numId="6">
    <w:abstractNumId w:val="27"/>
  </w:num>
  <w:num w:numId="7">
    <w:abstractNumId w:val="13"/>
  </w:num>
  <w:num w:numId="8">
    <w:abstractNumId w:val="17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29"/>
  </w:num>
  <w:num w:numId="19">
    <w:abstractNumId w:val="26"/>
  </w:num>
  <w:num w:numId="20">
    <w:abstractNumId w:val="21"/>
  </w:num>
  <w:num w:numId="21">
    <w:abstractNumId w:val="28"/>
  </w:num>
  <w:num w:numId="22">
    <w:abstractNumId w:val="11"/>
  </w:num>
  <w:num w:numId="23">
    <w:abstractNumId w:val="5"/>
  </w:num>
  <w:num w:numId="24">
    <w:abstractNumId w:val="10"/>
  </w:num>
  <w:num w:numId="25">
    <w:abstractNumId w:val="22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35C"/>
    <w:rsid w:val="00020F8E"/>
    <w:rsid w:val="00040BA0"/>
    <w:rsid w:val="00052382"/>
    <w:rsid w:val="0006568A"/>
    <w:rsid w:val="000668CE"/>
    <w:rsid w:val="00071B1F"/>
    <w:rsid w:val="00076F0F"/>
    <w:rsid w:val="00084253"/>
    <w:rsid w:val="000D1F49"/>
    <w:rsid w:val="000E0945"/>
    <w:rsid w:val="001632C0"/>
    <w:rsid w:val="001727CA"/>
    <w:rsid w:val="001B0B3A"/>
    <w:rsid w:val="001C171C"/>
    <w:rsid w:val="001C66AD"/>
    <w:rsid w:val="001D38B2"/>
    <w:rsid w:val="001E7FCD"/>
    <w:rsid w:val="001F3377"/>
    <w:rsid w:val="002C56E6"/>
    <w:rsid w:val="0030614C"/>
    <w:rsid w:val="0031572B"/>
    <w:rsid w:val="00361E11"/>
    <w:rsid w:val="003D455C"/>
    <w:rsid w:val="0040090B"/>
    <w:rsid w:val="00433D57"/>
    <w:rsid w:val="0046302A"/>
    <w:rsid w:val="00487D2D"/>
    <w:rsid w:val="004D5D62"/>
    <w:rsid w:val="00504AA9"/>
    <w:rsid w:val="005112D0"/>
    <w:rsid w:val="00527913"/>
    <w:rsid w:val="00533D86"/>
    <w:rsid w:val="00555681"/>
    <w:rsid w:val="00577E06"/>
    <w:rsid w:val="005A3BF7"/>
    <w:rsid w:val="005C2D99"/>
    <w:rsid w:val="005F2035"/>
    <w:rsid w:val="005F7990"/>
    <w:rsid w:val="00600AC2"/>
    <w:rsid w:val="00622682"/>
    <w:rsid w:val="0063739C"/>
    <w:rsid w:val="00691944"/>
    <w:rsid w:val="006B248A"/>
    <w:rsid w:val="006B2E3A"/>
    <w:rsid w:val="00703BBA"/>
    <w:rsid w:val="00727403"/>
    <w:rsid w:val="007466B2"/>
    <w:rsid w:val="00770F25"/>
    <w:rsid w:val="007B0A85"/>
    <w:rsid w:val="007B2E52"/>
    <w:rsid w:val="007C6A52"/>
    <w:rsid w:val="007E51C6"/>
    <w:rsid w:val="008119CC"/>
    <w:rsid w:val="0082043E"/>
    <w:rsid w:val="00853BAB"/>
    <w:rsid w:val="0086719D"/>
    <w:rsid w:val="00897331"/>
    <w:rsid w:val="008E203A"/>
    <w:rsid w:val="0091229C"/>
    <w:rsid w:val="00940E73"/>
    <w:rsid w:val="00950D39"/>
    <w:rsid w:val="00971254"/>
    <w:rsid w:val="009809E7"/>
    <w:rsid w:val="0098597D"/>
    <w:rsid w:val="00991FA9"/>
    <w:rsid w:val="009F49EA"/>
    <w:rsid w:val="009F619A"/>
    <w:rsid w:val="009F6DDE"/>
    <w:rsid w:val="00A254B7"/>
    <w:rsid w:val="00A3335C"/>
    <w:rsid w:val="00A370A8"/>
    <w:rsid w:val="00A73847"/>
    <w:rsid w:val="00A90467"/>
    <w:rsid w:val="00B208D4"/>
    <w:rsid w:val="00B27589"/>
    <w:rsid w:val="00BD4753"/>
    <w:rsid w:val="00BD5CB1"/>
    <w:rsid w:val="00BE62EE"/>
    <w:rsid w:val="00C003BA"/>
    <w:rsid w:val="00C06676"/>
    <w:rsid w:val="00C46878"/>
    <w:rsid w:val="00C4745D"/>
    <w:rsid w:val="00C704D5"/>
    <w:rsid w:val="00C82682"/>
    <w:rsid w:val="00C847C4"/>
    <w:rsid w:val="00CB4A51"/>
    <w:rsid w:val="00CD06EB"/>
    <w:rsid w:val="00CD0B6F"/>
    <w:rsid w:val="00CD4532"/>
    <w:rsid w:val="00CD47B0"/>
    <w:rsid w:val="00CE6104"/>
    <w:rsid w:val="00CE7918"/>
    <w:rsid w:val="00CF1B89"/>
    <w:rsid w:val="00D05D0B"/>
    <w:rsid w:val="00D16163"/>
    <w:rsid w:val="00D50B65"/>
    <w:rsid w:val="00D576C0"/>
    <w:rsid w:val="00D90F4C"/>
    <w:rsid w:val="00DA24F0"/>
    <w:rsid w:val="00DB3FAD"/>
    <w:rsid w:val="00DD40BE"/>
    <w:rsid w:val="00E057F9"/>
    <w:rsid w:val="00E171B5"/>
    <w:rsid w:val="00E61C09"/>
    <w:rsid w:val="00E66C3D"/>
    <w:rsid w:val="00EB263C"/>
    <w:rsid w:val="00EB3B58"/>
    <w:rsid w:val="00EC7359"/>
    <w:rsid w:val="00EE3054"/>
    <w:rsid w:val="00EE5300"/>
    <w:rsid w:val="00F00606"/>
    <w:rsid w:val="00F01256"/>
    <w:rsid w:val="00F470AA"/>
    <w:rsid w:val="00F7692C"/>
    <w:rsid w:val="00FA62AE"/>
    <w:rsid w:val="00FC2612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7CFE0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D90F4C"/>
    <w:pPr>
      <w:ind w:right="720"/>
    </w:pPr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semiHidden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semiHidden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spacing w:before="12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styleId="Meno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SimplesTabela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styleId="Hiperlinkinteligente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-1">
    <w:name w:val="Table Simple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D90F4C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31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7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5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nsino_adm\Documents\Modelos%20Personalizados%20do%20Office\hcj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hcj</Template>
  <TotalTime>0</TotalTime>
  <Pages>2</Pages>
  <Words>159</Words>
  <Characters>859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2021-12-12T00:54:00Z</dcterms:created>
  <dcterms:modified xsi:type="dcterms:W3CDTF">2021-12-13T18:38:00Z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